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DB6D8" w14:textId="7BEEB662" w:rsidR="00A839BE" w:rsidRDefault="00A839BE" w:rsidP="00355D85"/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778"/>
        <w:gridCol w:w="6925"/>
      </w:tblGrid>
      <w:tr w:rsidR="00A839BE" w:rsidRPr="00320ECB" w14:paraId="7584C6BD" w14:textId="77777777" w:rsidTr="00752920">
        <w:trPr>
          <w:trHeight w:val="3312"/>
          <w:jc w:val="center"/>
        </w:trPr>
        <w:tc>
          <w:tcPr>
            <w:tcW w:w="3778" w:type="dxa"/>
            <w:shd w:val="clear" w:color="auto" w:fill="auto"/>
            <w:tcMar>
              <w:left w:w="634" w:type="dxa"/>
            </w:tcMar>
            <w:vAlign w:val="center"/>
          </w:tcPr>
          <w:p w14:paraId="2C8C4035" w14:textId="4DE9A27E" w:rsidR="00A839BE" w:rsidRDefault="003705A9" w:rsidP="00E5183E">
            <w:pPr>
              <w:pStyle w:val="ProfilePicture"/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0B8821" wp14:editId="7EAB7B4A">
                      <wp:simplePos x="0" y="0"/>
                      <wp:positionH relativeFrom="column">
                        <wp:posOffset>-426720</wp:posOffset>
                      </wp:positionH>
                      <wp:positionV relativeFrom="paragraph">
                        <wp:posOffset>154940</wp:posOffset>
                      </wp:positionV>
                      <wp:extent cx="2355850" cy="8826500"/>
                      <wp:effectExtent l="0" t="0" r="25400" b="12700"/>
                      <wp:wrapNone/>
                      <wp:docPr id="48602813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5850" cy="8826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1D858B" w14:textId="30B20978" w:rsidR="003705A9" w:rsidRDefault="003705A9" w:rsidP="003705A9">
                                  <w:pPr>
                                    <w:pStyle w:val="Heading2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 wp14:anchorId="39220035" wp14:editId="02A46D9B">
                                        <wp:extent cx="1930400" cy="2400300"/>
                                        <wp:effectExtent l="0" t="0" r="0" b="0"/>
                                        <wp:docPr id="2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73540022" name="Picture 1773540022"/>
                                                <pic:cNvPicPr/>
                                              </pic:nvPicPr>
                                              <pic:blipFill rotWithShape="1"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b="1308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0400" cy="2400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110B674" w14:textId="526E5778" w:rsidR="003705A9" w:rsidRDefault="003705A9" w:rsidP="003705A9">
                                  <w:pPr>
                                    <w:pStyle w:val="Heading2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707A1">
                                    <w:rPr>
                                      <w:sz w:val="22"/>
                                      <w:szCs w:val="22"/>
                                    </w:rPr>
                                    <w:t>Poonamben v gajjar</w:t>
                                  </w:r>
                                </w:p>
                                <w:p w14:paraId="69343DBB" w14:textId="7BE346BD" w:rsidR="003705A9" w:rsidRPr="00151DE9" w:rsidRDefault="003705A9" w:rsidP="003705A9">
                                  <w:pPr>
                                    <w:rPr>
                                      <w:rStyle w:val="Strong"/>
                                      <w:b w:val="0"/>
                                      <w:bCs w:val="0"/>
                                      <w:color w:val="000000" w:themeColor="text1"/>
                                    </w:rPr>
                                  </w:pPr>
                                  <w:r>
                                    <w:t>Contact:-</w:t>
                                  </w:r>
                                </w:p>
                                <w:p w14:paraId="1431149D" w14:textId="77777777" w:rsidR="003705A9" w:rsidRPr="00151DE9" w:rsidRDefault="003705A9" w:rsidP="003705A9">
                                  <w:pPr>
                                    <w:rPr>
                                      <w:rStyle w:val="Strong"/>
                                      <w:b w:val="0"/>
                                      <w:bCs w:val="0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  <w:t>D-501 Shree pad celebration</w:t>
                                  </w:r>
                                </w:p>
                                <w:p w14:paraId="39F0912B" w14:textId="77777777" w:rsidR="003705A9" w:rsidRPr="00E5183E" w:rsidRDefault="00D90B57" w:rsidP="003705A9">
                                  <w:sdt>
                                    <w:sdtPr>
                                      <w:rPr>
                                        <w:rStyle w:val="Strong"/>
                                        <w:b w:val="0"/>
                                        <w:bCs w:val="0"/>
                                        <w:color w:val="000000" w:themeColor="text1"/>
                                      </w:rPr>
                                      <w:id w:val="1252312724"/>
                                      <w:placeholder>
                                        <w:docPart w:val="05106385661045F4B274BBEE0A1BC4D8"/>
                                      </w:placeholder>
                                      <w15:appearance w15:val="hidden"/>
                                    </w:sdtPr>
                                    <w:sdtEndPr>
                                      <w:rPr>
                                        <w:rStyle w:val="Strong"/>
                                      </w:rPr>
                                    </w:sdtEndPr>
                                    <w:sdtContent>
                                      <w:r w:rsidR="003705A9">
                                        <w:rPr>
                                          <w:rStyle w:val="Strong"/>
                                          <w:b w:val="0"/>
                                          <w:bCs w:val="0"/>
                                          <w:color w:val="000000" w:themeColor="text1"/>
                                        </w:rPr>
                                        <w:t>Near Shavion Circle, Panalpur canal road, Gaurav path road Surat 395009</w:t>
                                      </w:r>
                                    </w:sdtContent>
                                  </w:sdt>
                                  <w:r w:rsidR="003705A9" w:rsidRPr="00E5183E">
                                    <w:t xml:space="preserve"> </w:t>
                                  </w:r>
                                </w:p>
                                <w:p w14:paraId="5CFDF90F" w14:textId="771B3B2D" w:rsidR="003705A9" w:rsidRDefault="00F717D6" w:rsidP="003705A9">
                                  <w:pP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</w:pPr>
                                  <w:hyperlink r:id="rId12" w:history="1">
                                    <w:r w:rsidRPr="001B4461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>poonamgajjar34@gmail.com</w:t>
                                    </w:r>
                                  </w:hyperlink>
                                </w:p>
                                <w:p w14:paraId="637FE6FF" w14:textId="77777777" w:rsidR="003705A9" w:rsidRDefault="003705A9" w:rsidP="003705A9">
                                  <w:pPr>
                                    <w:pStyle w:val="Heading2"/>
                                  </w:pPr>
                                </w:p>
                                <w:p w14:paraId="3C5AB9F4" w14:textId="591DB399" w:rsidR="003705A9" w:rsidRPr="00154F17" w:rsidRDefault="003705A9" w:rsidP="003705A9">
                                  <w:pPr>
                                    <w:pStyle w:val="Heading2"/>
                                  </w:pPr>
                                  <w:r>
                                    <w:t>skills</w:t>
                                  </w:r>
                                </w:p>
                                <w:p w14:paraId="7F9CA5EC" w14:textId="77777777" w:rsidR="003705A9" w:rsidRDefault="003705A9" w:rsidP="003705A9">
                                  <w:pPr>
                                    <w:rPr>
                                      <w:color w:val="5F483E" w:themeColor="accent4" w:themeShade="BF"/>
                                    </w:rPr>
                                  </w:pPr>
                                  <w:r w:rsidRPr="00B707A1">
                                    <w:rPr>
                                      <w:color w:val="5F483E" w:themeColor="accent4" w:themeShade="BF"/>
                                    </w:rPr>
                                    <w:t>Discipline, Classroom Management Classroom activities with fun, strong communication with children and parents. Creativity. Hard working, self-motivated and multi tasker</w:t>
                                  </w:r>
                                </w:p>
                                <w:p w14:paraId="13B9099B" w14:textId="77777777" w:rsidR="003705A9" w:rsidRDefault="003705A9" w:rsidP="003705A9">
                                  <w:pPr>
                                    <w:rPr>
                                      <w:color w:val="5F483E" w:themeColor="accent4" w:themeShade="BF"/>
                                    </w:rPr>
                                  </w:pPr>
                                </w:p>
                                <w:p w14:paraId="6FA56782" w14:textId="77777777" w:rsidR="003705A9" w:rsidRPr="00154F17" w:rsidRDefault="003705A9" w:rsidP="003705A9">
                                  <w:pPr>
                                    <w:pStyle w:val="Heading2"/>
                                  </w:pPr>
                                  <w:r>
                                    <w:t>language</w:t>
                                  </w:r>
                                </w:p>
                                <w:p w14:paraId="3780C7B6" w14:textId="77777777" w:rsidR="003705A9" w:rsidRDefault="003705A9" w:rsidP="003705A9">
                                  <w:pP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  <w:t>English, Hindi, Gujarati</w:t>
                                  </w:r>
                                </w:p>
                                <w:p w14:paraId="32719344" w14:textId="77777777" w:rsidR="003705A9" w:rsidRDefault="003705A9" w:rsidP="003705A9">
                                  <w:pPr>
                                    <w:pStyle w:val="Heading2"/>
                                  </w:pPr>
                                </w:p>
                                <w:p w14:paraId="5AF36C91" w14:textId="4D0E236B" w:rsidR="003705A9" w:rsidRDefault="003705A9" w:rsidP="003705A9">
                                  <w:pPr>
                                    <w:pStyle w:val="Heading2"/>
                                  </w:pPr>
                                  <w:r>
                                    <w:t>activity</w:t>
                                  </w:r>
                                </w:p>
                                <w:p w14:paraId="4798D41C" w14:textId="77777777" w:rsidR="003705A9" w:rsidRPr="00B707A1" w:rsidRDefault="003705A9" w:rsidP="003705A9">
                                  <w:r>
                                    <w:t>Arts  and craft, Drawing</w:t>
                                  </w:r>
                                </w:p>
                                <w:p w14:paraId="0887C093" w14:textId="77777777" w:rsidR="003705A9" w:rsidRDefault="003705A9" w:rsidP="003705A9">
                                  <w:pP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</w:pPr>
                                </w:p>
                                <w:p w14:paraId="627A50BB" w14:textId="77777777" w:rsidR="003705A9" w:rsidRDefault="003705A9" w:rsidP="003705A9">
                                  <w:pP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</w:pPr>
                                </w:p>
                                <w:p w14:paraId="43700ACA" w14:textId="77777777" w:rsidR="003705A9" w:rsidRDefault="003705A9" w:rsidP="003705A9">
                                  <w:pPr>
                                    <w:rPr>
                                      <w:b/>
                                      <w:bCs/>
                                      <w:color w:val="5F483E" w:themeColor="accent4" w:themeShade="BF"/>
                                    </w:rPr>
                                  </w:pPr>
                                </w:p>
                                <w:p w14:paraId="24A11539" w14:textId="77777777" w:rsidR="003705A9" w:rsidRPr="00151DE9" w:rsidRDefault="003705A9" w:rsidP="003705A9">
                                  <w:pPr>
                                    <w:rPr>
                                      <w:rStyle w:val="Strong"/>
                                      <w:b w:val="0"/>
                                      <w:bCs w:val="0"/>
                                      <w:color w:val="000000" w:themeColor="text1"/>
                                    </w:rPr>
                                  </w:pPr>
                                </w:p>
                                <w:p w14:paraId="6E23888D" w14:textId="77777777" w:rsidR="003705A9" w:rsidRDefault="003705A9" w:rsidP="003705A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0B8821" id="Rectangle: Rounded Corners 1" o:spid="_x0000_s1026" style="position:absolute;margin-left:-33.6pt;margin-top:12.2pt;width:185.5pt;height:6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" fillcolor="#5e7697 [3204]" strokecolor="#0e1116 [484]" strokeweight="1pt">
                      <v:stroke joinstyle="miter"/>
                      <v:textbox>
                        <w:txbxContent>
                          <w:p w14:paraId="441D858B" w14:textId="30B20978" w:rsidR="003705A9" w:rsidRDefault="003705A9" w:rsidP="003705A9">
                            <w:pPr>
                              <w:pStyle w:val="Heading2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39220035" wp14:editId="02A46D9B">
                                  <wp:extent cx="1930400" cy="240030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3540022" name="Picture 1773540022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308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0400" cy="2400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10B674" w14:textId="526E5778" w:rsidR="003705A9" w:rsidRDefault="003705A9" w:rsidP="003705A9">
                            <w:pPr>
                              <w:pStyle w:val="Heading2"/>
                              <w:rPr>
                                <w:sz w:val="22"/>
                                <w:szCs w:val="22"/>
                              </w:rPr>
                            </w:pPr>
                            <w:r w:rsidRPr="00B707A1">
                              <w:rPr>
                                <w:sz w:val="22"/>
                                <w:szCs w:val="22"/>
                              </w:rPr>
                              <w:t>Poonamben v gajjar</w:t>
                            </w:r>
                          </w:p>
                          <w:p w14:paraId="69343DBB" w14:textId="7BE346BD" w:rsidR="003705A9" w:rsidRPr="00151DE9" w:rsidRDefault="003705A9" w:rsidP="003705A9">
                            <w:pP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>
                              <w:t>Contact:-</w:t>
                            </w:r>
                          </w:p>
                          <w:p w14:paraId="1431149D" w14:textId="77777777" w:rsidR="003705A9" w:rsidRPr="00151DE9" w:rsidRDefault="003705A9" w:rsidP="003705A9">
                            <w:pP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  <w:t>D-501 Shree pad celebration</w:t>
                            </w:r>
                          </w:p>
                          <w:p w14:paraId="39F0912B" w14:textId="77777777" w:rsidR="003705A9" w:rsidRPr="00E5183E" w:rsidRDefault="00D90B57" w:rsidP="003705A9">
                            <w:sdt>
                              <w:sdtPr>
                                <w:rPr>
                                  <w:rStyle w:val="Strong"/>
                                  <w:b w:val="0"/>
                                  <w:bCs w:val="0"/>
                                  <w:color w:val="000000" w:themeColor="text1"/>
                                </w:rPr>
                                <w:id w:val="1252312724"/>
                                <w:placeholder>
                                  <w:docPart w:val="05106385661045F4B274BBEE0A1BC4D8"/>
                                </w:placeholder>
                                <w15:appearance w15:val="hidden"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 w:rsidR="003705A9">
                                  <w:rPr>
                                    <w:rStyle w:val="Strong"/>
                                    <w:b w:val="0"/>
                                    <w:bCs w:val="0"/>
                                    <w:color w:val="000000" w:themeColor="text1"/>
                                  </w:rPr>
                                  <w:t>Near Shavion Circle, Panalpur canal road, Gaurav path road Surat 395009</w:t>
                                </w:r>
                              </w:sdtContent>
                            </w:sdt>
                            <w:r w:rsidR="003705A9" w:rsidRPr="00E5183E">
                              <w:t xml:space="preserve"> </w:t>
                            </w:r>
                          </w:p>
                          <w:p w14:paraId="5CFDF90F" w14:textId="771B3B2D" w:rsidR="003705A9" w:rsidRDefault="00F717D6" w:rsidP="003705A9">
                            <w:pP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</w:pPr>
                            <w:hyperlink r:id="rId13" w:history="1">
                              <w:r w:rsidRPr="001B4461">
                                <w:rPr>
                                  <w:rStyle w:val="Hyperlink"/>
                                  <w:b/>
                                  <w:bCs/>
                                </w:rPr>
                                <w:t>poonamgajjar34@gmail.com</w:t>
                              </w:r>
                            </w:hyperlink>
                          </w:p>
                          <w:p w14:paraId="637FE6FF" w14:textId="77777777" w:rsidR="003705A9" w:rsidRDefault="003705A9" w:rsidP="003705A9">
                            <w:pPr>
                              <w:pStyle w:val="Heading2"/>
                            </w:pPr>
                          </w:p>
                          <w:p w14:paraId="3C5AB9F4" w14:textId="591DB399" w:rsidR="003705A9" w:rsidRPr="00154F17" w:rsidRDefault="003705A9" w:rsidP="003705A9">
                            <w:pPr>
                              <w:pStyle w:val="Heading2"/>
                            </w:pPr>
                            <w:r>
                              <w:t>skills</w:t>
                            </w:r>
                          </w:p>
                          <w:p w14:paraId="7F9CA5EC" w14:textId="77777777" w:rsidR="003705A9" w:rsidRDefault="003705A9" w:rsidP="003705A9">
                            <w:pPr>
                              <w:rPr>
                                <w:color w:val="5F483E" w:themeColor="accent4" w:themeShade="BF"/>
                              </w:rPr>
                            </w:pPr>
                            <w:r w:rsidRPr="00B707A1">
                              <w:rPr>
                                <w:color w:val="5F483E" w:themeColor="accent4" w:themeShade="BF"/>
                              </w:rPr>
                              <w:t>Discipline, Classroom Management Classroom activities with fun, strong communication with children and parents. Creativity. Hard working, self-motivated and multi tasker</w:t>
                            </w:r>
                          </w:p>
                          <w:p w14:paraId="13B9099B" w14:textId="77777777" w:rsidR="003705A9" w:rsidRDefault="003705A9" w:rsidP="003705A9">
                            <w:pPr>
                              <w:rPr>
                                <w:color w:val="5F483E" w:themeColor="accent4" w:themeShade="BF"/>
                              </w:rPr>
                            </w:pPr>
                          </w:p>
                          <w:p w14:paraId="6FA56782" w14:textId="77777777" w:rsidR="003705A9" w:rsidRPr="00154F17" w:rsidRDefault="003705A9" w:rsidP="003705A9">
                            <w:pPr>
                              <w:pStyle w:val="Heading2"/>
                            </w:pPr>
                            <w:r>
                              <w:t>language</w:t>
                            </w:r>
                          </w:p>
                          <w:p w14:paraId="3780C7B6" w14:textId="77777777" w:rsidR="003705A9" w:rsidRDefault="003705A9" w:rsidP="003705A9">
                            <w:pP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  <w:t>English, Hindi, Gujarati</w:t>
                            </w:r>
                          </w:p>
                          <w:p w14:paraId="32719344" w14:textId="77777777" w:rsidR="003705A9" w:rsidRDefault="003705A9" w:rsidP="003705A9">
                            <w:pPr>
                              <w:pStyle w:val="Heading2"/>
                            </w:pPr>
                          </w:p>
                          <w:p w14:paraId="5AF36C91" w14:textId="4D0E236B" w:rsidR="003705A9" w:rsidRDefault="003705A9" w:rsidP="003705A9">
                            <w:pPr>
                              <w:pStyle w:val="Heading2"/>
                            </w:pPr>
                            <w:r>
                              <w:t>activity</w:t>
                            </w:r>
                          </w:p>
                          <w:p w14:paraId="4798D41C" w14:textId="77777777" w:rsidR="003705A9" w:rsidRPr="00B707A1" w:rsidRDefault="003705A9" w:rsidP="003705A9">
                            <w:r>
                              <w:t>Arts  and craft, Drawing</w:t>
                            </w:r>
                          </w:p>
                          <w:p w14:paraId="0887C093" w14:textId="77777777" w:rsidR="003705A9" w:rsidRDefault="003705A9" w:rsidP="003705A9">
                            <w:pP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</w:pPr>
                          </w:p>
                          <w:p w14:paraId="627A50BB" w14:textId="77777777" w:rsidR="003705A9" w:rsidRDefault="003705A9" w:rsidP="003705A9">
                            <w:pP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</w:pPr>
                          </w:p>
                          <w:p w14:paraId="43700ACA" w14:textId="77777777" w:rsidR="003705A9" w:rsidRDefault="003705A9" w:rsidP="003705A9">
                            <w:pPr>
                              <w:rPr>
                                <w:b/>
                                <w:bCs/>
                                <w:color w:val="5F483E" w:themeColor="accent4" w:themeShade="BF"/>
                              </w:rPr>
                            </w:pPr>
                          </w:p>
                          <w:p w14:paraId="24A11539" w14:textId="77777777" w:rsidR="003705A9" w:rsidRPr="00151DE9" w:rsidRDefault="003705A9" w:rsidP="003705A9">
                            <w:pP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</w:p>
                          <w:p w14:paraId="6E23888D" w14:textId="77777777" w:rsidR="003705A9" w:rsidRDefault="003705A9" w:rsidP="003705A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925" w:type="dxa"/>
            <w:shd w:val="clear" w:color="auto" w:fill="auto"/>
          </w:tcPr>
          <w:p w14:paraId="28C85822" w14:textId="77777777" w:rsidR="00C60C81" w:rsidRPr="003705A9" w:rsidRDefault="00D90B57" w:rsidP="00C60C81">
            <w:pPr>
              <w:pStyle w:val="Heading2"/>
              <w:rPr>
                <w:b/>
                <w:bCs/>
                <w:u w:val="single"/>
              </w:rPr>
            </w:pPr>
            <w:sdt>
              <w:sdtPr>
                <w:rPr>
                  <w:b/>
                  <w:bCs/>
                  <w:u w:val="single"/>
                </w:rPr>
                <w:id w:val="757180393"/>
                <w:placeholder>
                  <w:docPart w:val="42133371FA4C4AC4811ADB494EADB3BE"/>
                </w:placeholder>
                <w:temporary/>
                <w:showingPlcHdr/>
                <w15:appearance w15:val="hidden"/>
              </w:sdtPr>
              <w:sdtEndPr/>
              <w:sdtContent>
                <w:r w:rsidR="00C60C81" w:rsidRPr="00F717D6">
                  <w:rPr>
                    <w:b/>
                    <w:bCs/>
                    <w:u w:val="single"/>
                    <w:shd w:val="clear" w:color="auto" w:fill="00B0F0"/>
                  </w:rPr>
                  <w:t>Experience</w:t>
                </w:r>
              </w:sdtContent>
            </w:sdt>
          </w:p>
          <w:p w14:paraId="6636FD91" w14:textId="1C91FD93" w:rsidR="004B4C68" w:rsidRDefault="004B4C68" w:rsidP="00F717D6">
            <w:pPr>
              <w:pStyle w:val="Heading3"/>
              <w:shd w:val="clear" w:color="auto" w:fill="00B0F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HOMETUTOR</w:t>
            </w:r>
          </w:p>
          <w:p w14:paraId="234F9B9A" w14:textId="2A9B27BB" w:rsidR="004B4C68" w:rsidRDefault="004B4C68" w:rsidP="004B4C68">
            <w:r>
              <w:t>Work-in as private classes at home</w:t>
            </w:r>
          </w:p>
          <w:p w14:paraId="1D4FF951" w14:textId="201C5DBD" w:rsidR="004B4C68" w:rsidRDefault="004B4C68" w:rsidP="004B4C68"/>
          <w:p w14:paraId="30662E0F" w14:textId="77777777" w:rsidR="001414CF" w:rsidRDefault="004B4C68" w:rsidP="004B4C68">
            <w:r>
              <w:t xml:space="preserve">I have good connection with students and families to help students </w:t>
            </w:r>
          </w:p>
          <w:p w14:paraId="20EC2702" w14:textId="77777777" w:rsidR="001414CF" w:rsidRDefault="001414CF" w:rsidP="004B4C68">
            <w:r>
              <w:t>Develop and Improve skill related to specific subjects.</w:t>
            </w:r>
          </w:p>
          <w:p w14:paraId="58EA0EAB" w14:textId="6399DE25" w:rsidR="004B4C68" w:rsidRPr="004B4C68" w:rsidRDefault="004B4C68" w:rsidP="004B4C68">
            <w:r>
              <w:t xml:space="preserve"> </w:t>
            </w:r>
          </w:p>
          <w:p w14:paraId="28E9C674" w14:textId="5D35A46F" w:rsidR="00C60C81" w:rsidRPr="00ED5BF4" w:rsidRDefault="00C60C81" w:rsidP="00F717D6">
            <w:pPr>
              <w:pStyle w:val="Heading3"/>
              <w:shd w:val="clear" w:color="auto" w:fill="00B0F0"/>
              <w:rPr>
                <w:b/>
                <w:bCs/>
                <w:u w:val="single"/>
              </w:rPr>
            </w:pPr>
            <w:r w:rsidRPr="00ED5BF4">
              <w:rPr>
                <w:b/>
                <w:bCs/>
                <w:u w:val="single"/>
              </w:rPr>
              <w:t>HDFC LTD</w:t>
            </w:r>
          </w:p>
          <w:p w14:paraId="2B6F092A" w14:textId="77777777" w:rsidR="00C60C81" w:rsidRPr="0097157F" w:rsidRDefault="00C60C81" w:rsidP="00C60C81">
            <w:r>
              <w:t>Work in loan processing department.</w:t>
            </w:r>
          </w:p>
          <w:p w14:paraId="5DBF4C80" w14:textId="77777777" w:rsidR="00C60C81" w:rsidRDefault="00C60C81" w:rsidP="00C60C81">
            <w:pPr>
              <w:pStyle w:val="Experience"/>
            </w:pPr>
            <w:r>
              <w:t>Year 2007</w:t>
            </w:r>
          </w:p>
          <w:p w14:paraId="0EE6A5D7" w14:textId="3EF68229" w:rsidR="00C60C81" w:rsidRDefault="00C60C81" w:rsidP="00C60C81">
            <w:r>
              <w:t xml:space="preserve">I have </w:t>
            </w:r>
            <w:r w:rsidR="00ED5BF4">
              <w:t>an excellent</w:t>
            </w:r>
            <w:r>
              <w:t xml:space="preserve"> track record for processing loan on time with proper auditing.</w:t>
            </w:r>
          </w:p>
          <w:p w14:paraId="62853753" w14:textId="77777777" w:rsidR="00E5183E" w:rsidRPr="004E3FA7" w:rsidRDefault="00E5183E" w:rsidP="00E5183E">
            <w:pPr>
              <w:spacing w:line="264" w:lineRule="auto"/>
              <w:rPr>
                <w:sz w:val="28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85AC2FD" wp14:editId="0CF7252D">
                      <wp:extent cx="3693795" cy="0"/>
                      <wp:effectExtent l="0" t="0" r="20955" b="19050"/>
                      <wp:docPr id="12" name="Straight Connector 1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2383B93B" id="Straight Connector 1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DAD93F1" w14:textId="77777777" w:rsidR="0097157F" w:rsidRPr="00276ADF" w:rsidRDefault="00D90B57" w:rsidP="0097157F">
            <w:pPr>
              <w:pStyle w:val="Heading2"/>
            </w:pPr>
            <w:sdt>
              <w:sdtPr>
                <w:id w:val="989679475"/>
                <w:placeholder>
                  <w:docPart w:val="A79E600B58FA4F3EB66AD75EABD53376"/>
                </w:placeholder>
                <w:temporary/>
                <w:showingPlcHdr/>
                <w15:appearance w15:val="hidden"/>
              </w:sdtPr>
              <w:sdtEndPr/>
              <w:sdtContent>
                <w:r w:rsidR="0097157F" w:rsidRPr="00752920">
                  <w:rPr>
                    <w:b/>
                    <w:bCs/>
                    <w:u w:val="single"/>
                    <w:shd w:val="clear" w:color="auto" w:fill="00B0F0"/>
                  </w:rPr>
                  <w:t>Education</w:t>
                </w:r>
              </w:sdtContent>
            </w:sdt>
          </w:p>
          <w:p w14:paraId="68F91292" w14:textId="3EB11778" w:rsidR="005B12B3" w:rsidRDefault="0097157F" w:rsidP="005B12B3">
            <w:r w:rsidRPr="005B12B3">
              <w:t>BACHELOR IN COMMERECE IN YEAR 2004</w:t>
            </w:r>
          </w:p>
          <w:p w14:paraId="31531953" w14:textId="404A2549" w:rsidR="005B12B3" w:rsidRDefault="005B12B3" w:rsidP="005B12B3">
            <w:r>
              <w:t>Maharaja Sayaji</w:t>
            </w:r>
            <w:r w:rsidR="003335F5">
              <w:t>rao University Baroda</w:t>
            </w:r>
          </w:p>
          <w:p w14:paraId="2ADE3A40" w14:textId="38019F90" w:rsidR="005B12B3" w:rsidRDefault="005B12B3" w:rsidP="005B12B3">
            <w:r>
              <w:t>Grade: 62%</w:t>
            </w:r>
          </w:p>
          <w:p w14:paraId="4CC600B2" w14:textId="77777777" w:rsidR="005B12B3" w:rsidRPr="005B12B3" w:rsidRDefault="005B12B3" w:rsidP="005B12B3"/>
          <w:p w14:paraId="15B54C8B" w14:textId="3DF97624" w:rsidR="0097157F" w:rsidRDefault="003335F5" w:rsidP="0097157F">
            <w:r>
              <w:t>Gujarat University (</w:t>
            </w:r>
            <w:r w:rsidR="0097157F">
              <w:t xml:space="preserve"> HSC</w:t>
            </w:r>
            <w:r>
              <w:t>)</w:t>
            </w:r>
            <w:r w:rsidR="0097157F">
              <w:t xml:space="preserve"> </w:t>
            </w:r>
          </w:p>
          <w:p w14:paraId="67463EF2" w14:textId="77777777" w:rsidR="0097157F" w:rsidRDefault="0097157F" w:rsidP="0097157F">
            <w:r>
              <w:t>Grade : 60%</w:t>
            </w:r>
          </w:p>
          <w:p w14:paraId="0CE9AA93" w14:textId="77777777" w:rsidR="0097157F" w:rsidRDefault="0097157F" w:rsidP="0097157F"/>
          <w:p w14:paraId="4FBFAFA9" w14:textId="77777777" w:rsidR="00752920" w:rsidRPr="00752920" w:rsidRDefault="00752920" w:rsidP="00752920">
            <w:pPr>
              <w:rPr>
                <w:b/>
              </w:rPr>
            </w:pPr>
            <w:r w:rsidRPr="00752920">
              <w:rPr>
                <w:b/>
              </w:rPr>
              <w:t>NTT (Montessori)</w:t>
            </w:r>
          </w:p>
          <w:p w14:paraId="7B418903" w14:textId="649553E0" w:rsidR="0097157F" w:rsidRPr="00752920" w:rsidRDefault="0097157F" w:rsidP="00752920">
            <w:r w:rsidRPr="00752920">
              <w:t>Study in progress</w:t>
            </w:r>
          </w:p>
          <w:p w14:paraId="1C324076" w14:textId="77777777" w:rsidR="0097157F" w:rsidRPr="008247DC" w:rsidRDefault="0097157F" w:rsidP="0097157F"/>
          <w:p w14:paraId="4EDFB8D2" w14:textId="77777777" w:rsidR="0097157F" w:rsidRDefault="0097157F" w:rsidP="0097157F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96B731" wp14:editId="6AFE9449">
                      <wp:extent cx="3684905" cy="0"/>
                      <wp:effectExtent l="0" t="0" r="0" b="0"/>
                      <wp:docPr id="15" name="Straight Connector 1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5726D881" id="Straight Connector 1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7C234D7" w14:textId="77777777" w:rsidR="0097157F" w:rsidRPr="003705A9" w:rsidRDefault="0097157F" w:rsidP="0097157F">
            <w:pPr>
              <w:rPr>
                <w:b/>
                <w:bCs/>
                <w:u w:val="single"/>
              </w:rPr>
            </w:pPr>
          </w:p>
          <w:p w14:paraId="000723DB" w14:textId="77777777" w:rsidR="0097157F" w:rsidRDefault="00D90B57" w:rsidP="0097157F">
            <w:pPr>
              <w:pStyle w:val="Heading2"/>
            </w:pPr>
            <w:sdt>
              <w:sdtPr>
                <w:id w:val="317540549"/>
                <w:placeholder>
                  <w:docPart w:val="0082A744455C400EBE9E72C4EBC0FFA0"/>
                </w:placeholder>
                <w:temporary/>
                <w:showingPlcHdr/>
                <w15:appearance w15:val="hidden"/>
              </w:sdtPr>
              <w:sdtEndPr/>
              <w:sdtContent>
                <w:r w:rsidR="0097157F" w:rsidRPr="00752920">
                  <w:rPr>
                    <w:b/>
                    <w:bCs/>
                    <w:u w:val="single"/>
                    <w:shd w:val="clear" w:color="auto" w:fill="00B0F0"/>
                  </w:rPr>
                  <w:t>References</w:t>
                </w:r>
              </w:sdtContent>
            </w:sdt>
          </w:p>
          <w:p w14:paraId="719A4A7D" w14:textId="0800CAE1" w:rsidR="00752920" w:rsidRPr="00752920" w:rsidRDefault="00752920" w:rsidP="0097157F">
            <w:pPr>
              <w:rPr>
                <w:b/>
              </w:rPr>
            </w:pPr>
            <w:r w:rsidRPr="00752920">
              <w:rPr>
                <w:b/>
              </w:rPr>
              <w:t>MEHUL SIR</w:t>
            </w:r>
          </w:p>
          <w:p w14:paraId="21F82BC4" w14:textId="2127093E" w:rsidR="0097157F" w:rsidRDefault="00752920" w:rsidP="0097157F">
            <w:r>
              <w:t xml:space="preserve">Adarsh </w:t>
            </w:r>
            <w:r w:rsidR="0097157F">
              <w:t>Montessori</w:t>
            </w:r>
          </w:p>
          <w:p w14:paraId="6E666779" w14:textId="397C1BCF" w:rsidR="00C60C81" w:rsidRDefault="00752920" w:rsidP="0097157F">
            <w:r>
              <w:t>M: 6352328900</w:t>
            </w:r>
          </w:p>
          <w:p w14:paraId="48B3CA2E" w14:textId="77777777" w:rsidR="0097157F" w:rsidRDefault="0097157F" w:rsidP="0097157F"/>
          <w:p w14:paraId="34602798" w14:textId="45CDE2A1" w:rsidR="0097157F" w:rsidRPr="003705A9" w:rsidRDefault="00B30E9E" w:rsidP="00752920">
            <w:pPr>
              <w:shd w:val="clear" w:color="auto" w:fill="00B0F0"/>
              <w:rPr>
                <w:rFonts w:asciiTheme="majorHAnsi" w:eastAsiaTheme="majorEastAsia" w:hAnsiTheme="majorHAnsi" w:cstheme="majorBidi"/>
                <w:b/>
                <w:bCs/>
                <w:caps/>
                <w:sz w:val="28"/>
                <w:szCs w:val="26"/>
                <w:u w:val="singl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sz w:val="28"/>
                <w:szCs w:val="26"/>
                <w:u w:val="single"/>
              </w:rPr>
              <w:t>ADDITIONAL INFORMATION</w:t>
            </w:r>
            <w:bookmarkStart w:id="0" w:name="_GoBack"/>
            <w:bookmarkEnd w:id="0"/>
          </w:p>
          <w:p w14:paraId="67DBC6BC" w14:textId="4CD79EEA" w:rsidR="0097157F" w:rsidRDefault="0097157F" w:rsidP="0097157F">
            <w:r>
              <w:t>Dear Sir</w:t>
            </w:r>
            <w:r w:rsidR="00446635">
              <w:t>/Ma’am</w:t>
            </w:r>
            <w:r>
              <w:t xml:space="preserve">, </w:t>
            </w:r>
          </w:p>
          <w:p w14:paraId="7564164D" w14:textId="77777777" w:rsidR="0097157F" w:rsidRDefault="0097157F" w:rsidP="0097157F">
            <w:r>
              <w:t>Having come to know from your reliable sources, there  are some vacancies in Preschool, I offer myself as candidate for same hopping for your favorable reply at the earliest,</w:t>
            </w:r>
          </w:p>
          <w:p w14:paraId="74A9F47C" w14:textId="218E106A" w:rsidR="0097157F" w:rsidRDefault="0097157F" w:rsidP="0097157F">
            <w:r>
              <w:t>Thank you,</w:t>
            </w:r>
          </w:p>
          <w:p w14:paraId="37152851" w14:textId="4E3C1378" w:rsidR="0097157F" w:rsidRDefault="0097157F" w:rsidP="0097157F"/>
          <w:p w14:paraId="3713BAB3" w14:textId="77777777" w:rsidR="00C60C81" w:rsidRDefault="00C60C81" w:rsidP="0097157F"/>
          <w:p w14:paraId="5D5C24B4" w14:textId="567BCE87" w:rsidR="0097157F" w:rsidRPr="00AA7143" w:rsidRDefault="0097157F" w:rsidP="00752920">
            <w:pPr>
              <w:shd w:val="clear" w:color="auto" w:fill="00B0F0"/>
              <w:rPr>
                <w:b/>
                <w:bCs/>
                <w:u w:val="single"/>
              </w:rPr>
            </w:pPr>
            <w:r w:rsidRPr="00AA7143">
              <w:rPr>
                <w:b/>
                <w:bCs/>
                <w:u w:val="single"/>
              </w:rPr>
              <w:t>H</w:t>
            </w:r>
            <w:r w:rsidR="003705A9" w:rsidRPr="00AA7143">
              <w:rPr>
                <w:b/>
                <w:bCs/>
                <w:u w:val="single"/>
              </w:rPr>
              <w:t>OBBIES</w:t>
            </w:r>
          </w:p>
          <w:p w14:paraId="32F8F5EB" w14:textId="77777777" w:rsidR="0097157F" w:rsidRDefault="0097157F" w:rsidP="0097157F">
            <w:r>
              <w:t>Travelling, writing, playing out door games.</w:t>
            </w:r>
          </w:p>
          <w:p w14:paraId="2389F97B" w14:textId="77777777" w:rsidR="00C60C81" w:rsidRDefault="00C60C81" w:rsidP="0097157F"/>
          <w:p w14:paraId="1F9AB170" w14:textId="77777777" w:rsidR="00C60C81" w:rsidRDefault="00C60C81" w:rsidP="0097157F"/>
          <w:p w14:paraId="13FEFAC3" w14:textId="77777777" w:rsidR="0097157F" w:rsidRDefault="0097157F" w:rsidP="0097157F"/>
          <w:p w14:paraId="37E6BBC5" w14:textId="6079DF16" w:rsidR="0097157F" w:rsidRPr="00AA7143" w:rsidRDefault="0097157F" w:rsidP="00AA7143">
            <w:pPr>
              <w:pStyle w:val="Experience"/>
              <w:shd w:val="clear" w:color="auto" w:fill="00B0F0"/>
              <w:rPr>
                <w:b/>
                <w:u w:val="single"/>
              </w:rPr>
            </w:pPr>
            <w:r w:rsidRPr="00AA7143">
              <w:rPr>
                <w:b/>
                <w:u w:val="single"/>
              </w:rPr>
              <w:t>S</w:t>
            </w:r>
            <w:r w:rsidR="003705A9" w:rsidRPr="00AA7143">
              <w:rPr>
                <w:b/>
                <w:u w:val="single"/>
              </w:rPr>
              <w:t>UBJECT</w:t>
            </w:r>
          </w:p>
          <w:p w14:paraId="29BE3F7F" w14:textId="25EC909A" w:rsidR="0097157F" w:rsidRDefault="0097157F" w:rsidP="0097157F">
            <w:r>
              <w:t>Job application for preschool and primary teach</w:t>
            </w:r>
          </w:p>
          <w:p w14:paraId="2BA86057" w14:textId="70672E1B" w:rsidR="00B707A1" w:rsidRPr="00B707A1" w:rsidRDefault="00B707A1" w:rsidP="00B707A1"/>
        </w:tc>
      </w:tr>
      <w:tr w:rsidR="0097157F" w:rsidRPr="00320ECB" w14:paraId="7B9E748C" w14:textId="77777777" w:rsidTr="00752920">
        <w:trPr>
          <w:trHeight w:val="6682"/>
          <w:jc w:val="center"/>
        </w:trPr>
        <w:tc>
          <w:tcPr>
            <w:tcW w:w="3778" w:type="dxa"/>
            <w:shd w:val="clear" w:color="auto" w:fill="auto"/>
          </w:tcPr>
          <w:p w14:paraId="781D8944" w14:textId="77777777" w:rsidR="0097157F" w:rsidRDefault="0097157F" w:rsidP="0097157F">
            <w:pPr>
              <w:pStyle w:val="Heading2"/>
              <w:rPr>
                <w:sz w:val="22"/>
                <w:szCs w:val="22"/>
              </w:rPr>
            </w:pPr>
          </w:p>
          <w:p w14:paraId="3573D53D" w14:textId="77777777" w:rsidR="0097157F" w:rsidRDefault="0097157F" w:rsidP="0097157F">
            <w:pPr>
              <w:pStyle w:val="Heading2"/>
              <w:rPr>
                <w:sz w:val="22"/>
                <w:szCs w:val="22"/>
              </w:rPr>
            </w:pPr>
          </w:p>
          <w:p w14:paraId="19621DAC" w14:textId="77777777" w:rsidR="0097157F" w:rsidRDefault="0097157F" w:rsidP="0097157F">
            <w:pPr>
              <w:pStyle w:val="Heading2"/>
              <w:rPr>
                <w:sz w:val="22"/>
                <w:szCs w:val="22"/>
              </w:rPr>
            </w:pPr>
          </w:p>
          <w:p w14:paraId="2ECFC653" w14:textId="77777777" w:rsidR="0097157F" w:rsidRDefault="0097157F" w:rsidP="0097157F">
            <w:pPr>
              <w:pStyle w:val="Heading2"/>
              <w:rPr>
                <w:sz w:val="22"/>
                <w:szCs w:val="22"/>
              </w:rPr>
            </w:pPr>
          </w:p>
          <w:p w14:paraId="12FF0EAA" w14:textId="77777777" w:rsidR="0097157F" w:rsidRDefault="0097157F" w:rsidP="0097157F">
            <w:pPr>
              <w:pStyle w:val="Heading2"/>
              <w:rPr>
                <w:sz w:val="22"/>
                <w:szCs w:val="22"/>
              </w:rPr>
            </w:pPr>
          </w:p>
          <w:p w14:paraId="504AB7A7" w14:textId="77777777" w:rsidR="0097157F" w:rsidRDefault="0097157F" w:rsidP="0097157F">
            <w:pPr>
              <w:pStyle w:val="Heading2"/>
              <w:rPr>
                <w:sz w:val="22"/>
                <w:szCs w:val="22"/>
              </w:rPr>
            </w:pPr>
          </w:p>
          <w:p w14:paraId="743B5A39" w14:textId="77777777" w:rsidR="0097157F" w:rsidRPr="00151DE9" w:rsidRDefault="0097157F" w:rsidP="0097157F"/>
          <w:p w14:paraId="24013F75" w14:textId="77777777" w:rsidR="0097157F" w:rsidRDefault="0097157F" w:rsidP="0097157F"/>
          <w:p w14:paraId="5EEC43FE" w14:textId="77777777" w:rsidR="0097157F" w:rsidRDefault="0097157F" w:rsidP="0097157F">
            <w:pPr>
              <w:spacing w:before="100"/>
            </w:pPr>
            <w:r w:rsidRPr="0086523D">
              <w:rPr>
                <w:noProof/>
              </w:rPr>
              <mc:AlternateContent>
                <mc:Choice Requires="wps">
                  <w:drawing>
                    <wp:inline distT="0" distB="0" distL="0" distR="0" wp14:anchorId="53AD2C5C" wp14:editId="358BA99A">
                      <wp:extent cx="1700784" cy="0"/>
                      <wp:effectExtent l="0" t="0" r="0" b="0"/>
                      <wp:docPr id="8" name="Straight Connector 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771CB3E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8JmwEAAJQDAAAOAAAAZHJzL2Uyb0RvYy54bWysU8tu2zAQvBfIPxC815KDog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8F954F8" w14:textId="77777777" w:rsidR="0097157F" w:rsidRDefault="0097157F" w:rsidP="0097157F"/>
          <w:p w14:paraId="4ED02EE7" w14:textId="77777777" w:rsidR="0097157F" w:rsidRDefault="0097157F" w:rsidP="0097157F"/>
          <w:p w14:paraId="23A4218C" w14:textId="77777777" w:rsidR="0097157F" w:rsidRDefault="0097157F" w:rsidP="0097157F">
            <w:pPr>
              <w:spacing w:before="100"/>
            </w:pPr>
            <w:r w:rsidRPr="0086523D">
              <w:rPr>
                <w:noProof/>
              </w:rPr>
              <mc:AlternateContent>
                <mc:Choice Requires="wps">
                  <w:drawing>
                    <wp:inline distT="0" distB="0" distL="0" distR="0" wp14:anchorId="49F64D2A" wp14:editId="08FB2465">
                      <wp:extent cx="1700784" cy="0"/>
                      <wp:effectExtent l="0" t="0" r="0" b="0"/>
                      <wp:docPr id="16" name="Straight Connector 1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7434F007" id="Straight Connector 1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AA7B23A" w14:textId="77777777" w:rsidR="0097157F" w:rsidRDefault="0097157F" w:rsidP="0097157F"/>
          <w:p w14:paraId="30B42FDC" w14:textId="77777777" w:rsidR="0097157F" w:rsidRDefault="0097157F" w:rsidP="0097157F">
            <w:pPr>
              <w:rPr>
                <w:b/>
                <w:bCs/>
                <w:color w:val="5F483E" w:themeColor="accent4" w:themeShade="BF"/>
              </w:rPr>
            </w:pPr>
          </w:p>
          <w:p w14:paraId="2A4833A9" w14:textId="77777777" w:rsidR="0097157F" w:rsidRDefault="0097157F" w:rsidP="0097157F">
            <w:pPr>
              <w:rPr>
                <w:b/>
                <w:bCs/>
                <w:color w:val="5F483E" w:themeColor="accent4" w:themeShade="BF"/>
              </w:rPr>
            </w:pPr>
          </w:p>
          <w:p w14:paraId="2EF299EF" w14:textId="77777777" w:rsidR="0097157F" w:rsidRDefault="0097157F" w:rsidP="0097157F">
            <w:pPr>
              <w:rPr>
                <w:b/>
                <w:bCs/>
                <w:color w:val="5F483E" w:themeColor="accent4" w:themeShade="BF"/>
              </w:rPr>
            </w:pPr>
          </w:p>
          <w:p w14:paraId="2C0840DD" w14:textId="77777777" w:rsidR="0097157F" w:rsidRDefault="0097157F" w:rsidP="0097157F">
            <w:pPr>
              <w:rPr>
                <w:b/>
                <w:bCs/>
                <w:color w:val="5F483E" w:themeColor="accent4" w:themeShade="BF"/>
              </w:rPr>
            </w:pPr>
          </w:p>
          <w:p w14:paraId="2B81C747" w14:textId="386DABB5" w:rsidR="0097157F" w:rsidRPr="00173B36" w:rsidRDefault="0097157F" w:rsidP="0097157F"/>
        </w:tc>
        <w:tc>
          <w:tcPr>
            <w:tcW w:w="6925" w:type="dxa"/>
            <w:shd w:val="clear" w:color="auto" w:fill="auto"/>
          </w:tcPr>
          <w:p w14:paraId="42BA2EB4" w14:textId="62C62957" w:rsidR="0097157F" w:rsidRPr="00173B36" w:rsidRDefault="0097157F" w:rsidP="0097157F"/>
        </w:tc>
      </w:tr>
    </w:tbl>
    <w:p w14:paraId="08EA11CE" w14:textId="77777777" w:rsidR="00535F87" w:rsidRPr="00173B36" w:rsidRDefault="00535F87" w:rsidP="00355D85"/>
    <w:sectPr w:rsidR="00535F87" w:rsidRPr="00173B36" w:rsidSect="00A839BE"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AF18A" w14:textId="77777777" w:rsidR="00D90B57" w:rsidRDefault="00D90B57" w:rsidP="00BA3E51">
      <w:r>
        <w:separator/>
      </w:r>
    </w:p>
  </w:endnote>
  <w:endnote w:type="continuationSeparator" w:id="0">
    <w:p w14:paraId="03661324" w14:textId="77777777" w:rsidR="00D90B57" w:rsidRDefault="00D90B57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8DA3CE" w14:textId="77777777" w:rsidR="00D90B57" w:rsidRDefault="00D90B57" w:rsidP="00BA3E51">
      <w:r>
        <w:separator/>
      </w:r>
    </w:p>
  </w:footnote>
  <w:footnote w:type="continuationSeparator" w:id="0">
    <w:p w14:paraId="4218A636" w14:textId="77777777" w:rsidR="00D90B57" w:rsidRDefault="00D90B57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37C3D"/>
    <w:multiLevelType w:val="hybridMultilevel"/>
    <w:tmpl w:val="2C1EE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7A1"/>
    <w:rsid w:val="00021DEC"/>
    <w:rsid w:val="00041F8A"/>
    <w:rsid w:val="00045F2E"/>
    <w:rsid w:val="00055BBC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14CF"/>
    <w:rsid w:val="00144334"/>
    <w:rsid w:val="00151DE9"/>
    <w:rsid w:val="00153B7F"/>
    <w:rsid w:val="00154F17"/>
    <w:rsid w:val="00157DB0"/>
    <w:rsid w:val="00173B36"/>
    <w:rsid w:val="00177BCB"/>
    <w:rsid w:val="001866E8"/>
    <w:rsid w:val="001E5794"/>
    <w:rsid w:val="001F6D5E"/>
    <w:rsid w:val="00210D27"/>
    <w:rsid w:val="00211913"/>
    <w:rsid w:val="00217454"/>
    <w:rsid w:val="002251C8"/>
    <w:rsid w:val="002333BC"/>
    <w:rsid w:val="0023600D"/>
    <w:rsid w:val="00241482"/>
    <w:rsid w:val="00247A85"/>
    <w:rsid w:val="00261E7B"/>
    <w:rsid w:val="00262B06"/>
    <w:rsid w:val="00276ADF"/>
    <w:rsid w:val="00293BB8"/>
    <w:rsid w:val="002954B8"/>
    <w:rsid w:val="002A4685"/>
    <w:rsid w:val="002A4A92"/>
    <w:rsid w:val="002A6A5C"/>
    <w:rsid w:val="002B0852"/>
    <w:rsid w:val="002C0662"/>
    <w:rsid w:val="002D131D"/>
    <w:rsid w:val="002D5478"/>
    <w:rsid w:val="002E013D"/>
    <w:rsid w:val="002E417B"/>
    <w:rsid w:val="002F0125"/>
    <w:rsid w:val="00301E5E"/>
    <w:rsid w:val="00302AC1"/>
    <w:rsid w:val="00320ECB"/>
    <w:rsid w:val="00326FD3"/>
    <w:rsid w:val="003335F5"/>
    <w:rsid w:val="003416F8"/>
    <w:rsid w:val="00344FC0"/>
    <w:rsid w:val="00345199"/>
    <w:rsid w:val="00353B04"/>
    <w:rsid w:val="00355D85"/>
    <w:rsid w:val="003705A9"/>
    <w:rsid w:val="003764FC"/>
    <w:rsid w:val="00377A0D"/>
    <w:rsid w:val="00382737"/>
    <w:rsid w:val="003C38C3"/>
    <w:rsid w:val="003E02DA"/>
    <w:rsid w:val="003E1692"/>
    <w:rsid w:val="003E7783"/>
    <w:rsid w:val="003F1663"/>
    <w:rsid w:val="00417906"/>
    <w:rsid w:val="00430D9E"/>
    <w:rsid w:val="004311AD"/>
    <w:rsid w:val="00437FAC"/>
    <w:rsid w:val="00442A0E"/>
    <w:rsid w:val="00443C70"/>
    <w:rsid w:val="00446635"/>
    <w:rsid w:val="00446C78"/>
    <w:rsid w:val="00471EA5"/>
    <w:rsid w:val="00487798"/>
    <w:rsid w:val="00490100"/>
    <w:rsid w:val="004A1717"/>
    <w:rsid w:val="004A4C22"/>
    <w:rsid w:val="004A4C74"/>
    <w:rsid w:val="004B4C68"/>
    <w:rsid w:val="004C3308"/>
    <w:rsid w:val="004C7CF7"/>
    <w:rsid w:val="004D4E80"/>
    <w:rsid w:val="004E5226"/>
    <w:rsid w:val="004E6AB2"/>
    <w:rsid w:val="004E70E8"/>
    <w:rsid w:val="00514E0D"/>
    <w:rsid w:val="00524C58"/>
    <w:rsid w:val="00531B4E"/>
    <w:rsid w:val="00535F87"/>
    <w:rsid w:val="005372E0"/>
    <w:rsid w:val="00546258"/>
    <w:rsid w:val="005566E7"/>
    <w:rsid w:val="00560C7D"/>
    <w:rsid w:val="00563EA8"/>
    <w:rsid w:val="00564622"/>
    <w:rsid w:val="00577416"/>
    <w:rsid w:val="00592DF4"/>
    <w:rsid w:val="00594E94"/>
    <w:rsid w:val="005A3E0B"/>
    <w:rsid w:val="005B12B3"/>
    <w:rsid w:val="005B3227"/>
    <w:rsid w:val="005C1E7C"/>
    <w:rsid w:val="005E77B1"/>
    <w:rsid w:val="006175E6"/>
    <w:rsid w:val="00645019"/>
    <w:rsid w:val="00646036"/>
    <w:rsid w:val="00654DC9"/>
    <w:rsid w:val="0067056E"/>
    <w:rsid w:val="0068094B"/>
    <w:rsid w:val="00685E20"/>
    <w:rsid w:val="00686284"/>
    <w:rsid w:val="006B26AB"/>
    <w:rsid w:val="006F040E"/>
    <w:rsid w:val="00716542"/>
    <w:rsid w:val="00716FB1"/>
    <w:rsid w:val="007337AD"/>
    <w:rsid w:val="0073402D"/>
    <w:rsid w:val="00752920"/>
    <w:rsid w:val="00755988"/>
    <w:rsid w:val="00780ADA"/>
    <w:rsid w:val="00792D43"/>
    <w:rsid w:val="007B30FE"/>
    <w:rsid w:val="007B7A61"/>
    <w:rsid w:val="007E1FA8"/>
    <w:rsid w:val="007E6083"/>
    <w:rsid w:val="00812951"/>
    <w:rsid w:val="00820B7B"/>
    <w:rsid w:val="00824394"/>
    <w:rsid w:val="00832245"/>
    <w:rsid w:val="00842221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9071EB"/>
    <w:rsid w:val="00914419"/>
    <w:rsid w:val="00925015"/>
    <w:rsid w:val="00962E61"/>
    <w:rsid w:val="0097157F"/>
    <w:rsid w:val="00986331"/>
    <w:rsid w:val="009A6667"/>
    <w:rsid w:val="009B2B04"/>
    <w:rsid w:val="009C4C61"/>
    <w:rsid w:val="009C7105"/>
    <w:rsid w:val="00A122BB"/>
    <w:rsid w:val="00A300FD"/>
    <w:rsid w:val="00A37F9E"/>
    <w:rsid w:val="00A77120"/>
    <w:rsid w:val="00A839BE"/>
    <w:rsid w:val="00A92A90"/>
    <w:rsid w:val="00AA7143"/>
    <w:rsid w:val="00AB7FE5"/>
    <w:rsid w:val="00AC1E5A"/>
    <w:rsid w:val="00B14E21"/>
    <w:rsid w:val="00B30E9E"/>
    <w:rsid w:val="00B46F0F"/>
    <w:rsid w:val="00B54AD3"/>
    <w:rsid w:val="00B55CE2"/>
    <w:rsid w:val="00B62B99"/>
    <w:rsid w:val="00B643D0"/>
    <w:rsid w:val="00B6642A"/>
    <w:rsid w:val="00B707A1"/>
    <w:rsid w:val="00B707BF"/>
    <w:rsid w:val="00B71E93"/>
    <w:rsid w:val="00B8729E"/>
    <w:rsid w:val="00B87E22"/>
    <w:rsid w:val="00BA3E51"/>
    <w:rsid w:val="00BB2D2C"/>
    <w:rsid w:val="00BB3142"/>
    <w:rsid w:val="00BB7A6A"/>
    <w:rsid w:val="00BD6049"/>
    <w:rsid w:val="00C155FC"/>
    <w:rsid w:val="00C3705E"/>
    <w:rsid w:val="00C532FC"/>
    <w:rsid w:val="00C55809"/>
    <w:rsid w:val="00C60C81"/>
    <w:rsid w:val="00C75D84"/>
    <w:rsid w:val="00C857CB"/>
    <w:rsid w:val="00CA5CD9"/>
    <w:rsid w:val="00CA7800"/>
    <w:rsid w:val="00CC25BF"/>
    <w:rsid w:val="00CC5ED4"/>
    <w:rsid w:val="00CE75B8"/>
    <w:rsid w:val="00D04093"/>
    <w:rsid w:val="00D04D21"/>
    <w:rsid w:val="00D0794D"/>
    <w:rsid w:val="00D12400"/>
    <w:rsid w:val="00D140DF"/>
    <w:rsid w:val="00D16790"/>
    <w:rsid w:val="00D170A9"/>
    <w:rsid w:val="00D23AC8"/>
    <w:rsid w:val="00D642C3"/>
    <w:rsid w:val="00D666BB"/>
    <w:rsid w:val="00D720DF"/>
    <w:rsid w:val="00D84359"/>
    <w:rsid w:val="00D90B57"/>
    <w:rsid w:val="00D91DAB"/>
    <w:rsid w:val="00D92ED4"/>
    <w:rsid w:val="00D94ABF"/>
    <w:rsid w:val="00DC36D1"/>
    <w:rsid w:val="00DD7E40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D5BF4"/>
    <w:rsid w:val="00EE0B6E"/>
    <w:rsid w:val="00EE1496"/>
    <w:rsid w:val="00F02D02"/>
    <w:rsid w:val="00F12680"/>
    <w:rsid w:val="00F273BC"/>
    <w:rsid w:val="00F36875"/>
    <w:rsid w:val="00F51E3E"/>
    <w:rsid w:val="00F53B71"/>
    <w:rsid w:val="00F560AD"/>
    <w:rsid w:val="00F5786D"/>
    <w:rsid w:val="00F61BD1"/>
    <w:rsid w:val="00F716E1"/>
    <w:rsid w:val="00F717D6"/>
    <w:rsid w:val="00F908C3"/>
    <w:rsid w:val="00F91753"/>
    <w:rsid w:val="00FA631E"/>
    <w:rsid w:val="00FB1F01"/>
    <w:rsid w:val="00FC5837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BD79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4F17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0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oonamgajjar34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oonamgajjar34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vijay1\AppData\Roaming\Microsoft\Templates\Modern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79E600B58FA4F3EB66AD75EABD53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8C295-47E9-45B0-B74A-6DC302CB3619}"/>
      </w:docPartPr>
      <w:docPartBody>
        <w:p w:rsidR="00812140" w:rsidRDefault="00812140" w:rsidP="00812140">
          <w:pPr>
            <w:pStyle w:val="A79E600B58FA4F3EB66AD75EABD53376"/>
          </w:pPr>
          <w:r w:rsidRPr="00353B04">
            <w:t>Education</w:t>
          </w:r>
        </w:p>
      </w:docPartBody>
    </w:docPart>
    <w:docPart>
      <w:docPartPr>
        <w:name w:val="0082A744455C400EBE9E72C4EBC0F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E8F13-45E2-4257-9F14-4DD3C692F1FB}"/>
      </w:docPartPr>
      <w:docPartBody>
        <w:p w:rsidR="00812140" w:rsidRDefault="00812140" w:rsidP="00812140">
          <w:pPr>
            <w:pStyle w:val="0082A744455C400EBE9E72C4EBC0FFA0"/>
          </w:pPr>
          <w:r w:rsidRPr="00E2301F">
            <w:t>References</w:t>
          </w:r>
        </w:p>
      </w:docPartBody>
    </w:docPart>
    <w:docPart>
      <w:docPartPr>
        <w:name w:val="05106385661045F4B274BBEE0A1BC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216AA-03AC-409D-A116-420AFB9AD23C}"/>
      </w:docPartPr>
      <w:docPartBody>
        <w:p w:rsidR="00812140" w:rsidRDefault="00812140" w:rsidP="00812140">
          <w:pPr>
            <w:pStyle w:val="05106385661045F4B274BBEE0A1BC4D8"/>
          </w:pPr>
          <w:r w:rsidRPr="004E3FA7">
            <w:t>909.555.0100</w:t>
          </w:r>
        </w:p>
      </w:docPartBody>
    </w:docPart>
    <w:docPart>
      <w:docPartPr>
        <w:name w:val="42133371FA4C4AC4811ADB494EADB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A8CBB-A28F-423F-AB68-2DDB16DDB5B0}"/>
      </w:docPartPr>
      <w:docPartBody>
        <w:p w:rsidR="00812140" w:rsidRDefault="00812140" w:rsidP="00812140">
          <w:pPr>
            <w:pStyle w:val="42133371FA4C4AC4811ADB494EADB3BE"/>
          </w:pPr>
          <w:r w:rsidRPr="000F7D04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140"/>
    <w:rsid w:val="00812140"/>
    <w:rsid w:val="008B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  <w:color w:val="BF8F00" w:themeColor="accent4" w:themeShade="BF"/>
    </w:rPr>
  </w:style>
  <w:style w:type="paragraph" w:customStyle="1" w:styleId="A79E600B58FA4F3EB66AD75EABD53376">
    <w:name w:val="A79E600B58FA4F3EB66AD75EABD53376"/>
    <w:rsid w:val="00812140"/>
  </w:style>
  <w:style w:type="paragraph" w:customStyle="1" w:styleId="0082A744455C400EBE9E72C4EBC0FFA0">
    <w:name w:val="0082A744455C400EBE9E72C4EBC0FFA0"/>
    <w:rsid w:val="00812140"/>
  </w:style>
  <w:style w:type="paragraph" w:customStyle="1" w:styleId="05106385661045F4B274BBEE0A1BC4D8">
    <w:name w:val="05106385661045F4B274BBEE0A1BC4D8"/>
    <w:rsid w:val="00812140"/>
  </w:style>
  <w:style w:type="paragraph" w:customStyle="1" w:styleId="42133371FA4C4AC4811ADB494EADB3BE">
    <w:name w:val="42133371FA4C4AC4811ADB494EADB3BE"/>
    <w:rsid w:val="008121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98451-E24E-4350-907E-1C47F810CD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8D41A4-C910-4113-96F6-49D69E40C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DA564-06B6-4E92-A9C5-DCBAC4B1EE9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11D3AE1-7F9E-4F20-84A1-74E8B569A8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nursing resume</Template>
  <TotalTime>0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2024-02-27T06:47:00Z</dcterms:created>
  <dcterms:modified xsi:type="dcterms:W3CDTF">2024-02-27T06:58:00Z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